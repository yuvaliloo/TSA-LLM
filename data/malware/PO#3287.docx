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M105af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Perform.rtf" Id="M105a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