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hZdZb3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Visibi.rtf" Id="hZdZb3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