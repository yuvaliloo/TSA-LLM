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aEJ8Kp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Offens.rtf" Id="aEJ8K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