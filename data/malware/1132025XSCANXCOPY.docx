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ziF3W9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Ation.rtf" Id="ziF3W9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