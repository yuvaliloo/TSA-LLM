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Tk2KH5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Monadth.rtf" Id="Tk2KH5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