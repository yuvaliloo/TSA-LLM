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ZNtF4D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Insight.rtf" Id="ZNtF4D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