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s2QhCq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Flexibility.rtf" Id="s2QhCq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