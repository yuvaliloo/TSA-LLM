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Z9QfDVRXvUlkgHiE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Earn.rtf" Id="Z9QfDVRXvUlkgHiE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