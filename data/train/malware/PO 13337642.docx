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mWAQy5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Through.rtf" Id="mWAQy5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