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ylY3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Zation.rtf" Id="ylY3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