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itW9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Anne.rtf" Id="itW9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