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BYf5w4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Idation.rtf" Id="BYf5w4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