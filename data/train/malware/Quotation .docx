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BpJfY1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Algebra.rtf" Id="BpJfY1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