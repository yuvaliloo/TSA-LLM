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eEl5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Enthusias.rtf" Id="eEl5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