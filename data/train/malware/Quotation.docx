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VeQ8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Develo.rtf" Id="VeQ8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