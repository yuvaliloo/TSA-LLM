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mW7JRH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Sustain.rtf" Id="mW7JRH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