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ofG9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Matte.rtf" Id="ofG9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