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uXx6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Gement.rtf" Id="uXx6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